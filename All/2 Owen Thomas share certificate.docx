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BD9C7" w14:textId="5379A13C" w:rsidR="001511D4" w:rsidRDefault="00A53E2F" w:rsidP="002535C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4CBE87" wp14:editId="7C2B608C">
                <wp:simplePos x="0" y="0"/>
                <wp:positionH relativeFrom="leftMargin">
                  <wp:align>right</wp:align>
                </wp:positionH>
                <wp:positionV relativeFrom="paragraph">
                  <wp:posOffset>-270510</wp:posOffset>
                </wp:positionV>
                <wp:extent cx="1083310" cy="6890385"/>
                <wp:effectExtent l="0" t="0" r="21590" b="247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310" cy="68903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rect w14:anchorId="77BAF0BD" id="Rectangle 2" o:spid="_x0000_s1026" style="position:absolute;margin-left:34.1pt;margin-top:-21.3pt;width:85.3pt;height:542.55pt;z-index:251659264;visibility:visible;mso-wrap-style:square;mso-width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" fillcolor="#70ad47 [3209]" strokecolor="#70ad47 [3209]" strokeweight="1pt">
                <w10:wrap anchorx="margin"/>
              </v:rect>
            </w:pict>
          </mc:Fallback>
        </mc:AlternateContent>
      </w:r>
      <w:r w:rsidR="00DB0E5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C4D9D4" wp14:editId="18EC8B1F">
                <wp:simplePos x="0" y="0"/>
                <wp:positionH relativeFrom="column">
                  <wp:posOffset>7972426</wp:posOffset>
                </wp:positionH>
                <wp:positionV relativeFrom="paragraph">
                  <wp:posOffset>-733425</wp:posOffset>
                </wp:positionV>
                <wp:extent cx="1873250" cy="401320"/>
                <wp:effectExtent l="0" t="0" r="1270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3250" cy="401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C74593" w14:textId="1C7355AD" w:rsidR="008E2A31" w:rsidRPr="008E2A31" w:rsidRDefault="008E2A31" w:rsidP="008E2A31">
                            <w:pPr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</w:pPr>
                            <w:r w:rsidRPr="008E2A31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  <w:t>No.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  <w:t xml:space="preserve"> of Shares:</w:t>
                            </w:r>
                            <w:r w:rsidRPr="008E2A31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  <w:t xml:space="preserve"> </w:t>
                            </w:r>
                            <w:r w:rsidR="00656E8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  <w:t>49</w:t>
                            </w:r>
                          </w:p>
                          <w:p w14:paraId="5FC4CAFA" w14:textId="77777777" w:rsidR="008E2A31" w:rsidRPr="001A7A33" w:rsidRDefault="008E2A31" w:rsidP="008E2A31">
                            <w:pPr>
                              <w:rPr>
                                <w:color w:val="0F235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C4D9D4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627.75pt;margin-top:-57.75pt;width:147.5pt;height:31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" filled="f" stroked="f" strokeweight=".5pt">
                <v:textbox inset="0,0,0,0">
                  <w:txbxContent>
                    <w:p w14:paraId="08C74593" w14:textId="1C7355AD" w:rsidR="008E2A31" w:rsidRPr="008E2A31" w:rsidRDefault="008E2A31" w:rsidP="008E2A31">
                      <w:pPr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</w:pPr>
                      <w:r w:rsidRPr="008E2A31"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  <w:t>No.</w:t>
                      </w:r>
                      <w:r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  <w:t xml:space="preserve"> of Shares:</w:t>
                      </w:r>
                      <w:r w:rsidRPr="008E2A31"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  <w:t xml:space="preserve"> </w:t>
                      </w:r>
                      <w:r w:rsidR="00656E85"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  <w:t>49</w:t>
                      </w:r>
                    </w:p>
                    <w:p w14:paraId="5FC4CAFA" w14:textId="77777777" w:rsidR="008E2A31" w:rsidRPr="001A7A33" w:rsidRDefault="008E2A31" w:rsidP="008E2A31">
                      <w:pPr>
                        <w:rPr>
                          <w:color w:val="0F235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B0E5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7D5481" wp14:editId="671FB074">
                <wp:simplePos x="0" y="0"/>
                <wp:positionH relativeFrom="column">
                  <wp:posOffset>-733425</wp:posOffset>
                </wp:positionH>
                <wp:positionV relativeFrom="paragraph">
                  <wp:posOffset>-600075</wp:posOffset>
                </wp:positionV>
                <wp:extent cx="1430020" cy="267970"/>
                <wp:effectExtent l="0" t="0" r="5715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020" cy="267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6FC6D9" w14:textId="4210A56B" w:rsidR="00CE5FC6" w:rsidRPr="008E2A31" w:rsidRDefault="00CE5FC6" w:rsidP="008E2A31">
                            <w:pPr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</w:pPr>
                            <w:r w:rsidRPr="008E2A31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  <w:t xml:space="preserve">Certificate No. </w:t>
                            </w:r>
                            <w:r w:rsidR="00656E8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  <w:t>2</w:t>
                            </w:r>
                            <w:r w:rsidRPr="008E2A31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  <w:t xml:space="preserve"> </w:t>
                            </w:r>
                          </w:p>
                          <w:p w14:paraId="632C3C8F" w14:textId="77777777" w:rsidR="00CE5FC6" w:rsidRPr="001A7A33" w:rsidRDefault="00CE5FC6" w:rsidP="00CE5FC6">
                            <w:pPr>
                              <w:rPr>
                                <w:color w:val="0F235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D5481" id="Text Box 12" o:spid="_x0000_s1027" type="#_x0000_t202" style="position:absolute;margin-left:-57.75pt;margin-top:-47.25pt;width:112.6pt;height:21.1pt;z-index:2516664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" filled="f" stroked="f" strokeweight=".5pt">
                <v:textbox inset="0,0,0,0">
                  <w:txbxContent>
                    <w:p w14:paraId="286FC6D9" w14:textId="4210A56B" w:rsidR="00CE5FC6" w:rsidRPr="008E2A31" w:rsidRDefault="00CE5FC6" w:rsidP="008E2A31">
                      <w:pPr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</w:pPr>
                      <w:r w:rsidRPr="008E2A31"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  <w:t xml:space="preserve">Certificate No. </w:t>
                      </w:r>
                      <w:r w:rsidR="00656E85"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  <w:t>2</w:t>
                      </w:r>
                      <w:r w:rsidRPr="008E2A31"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  <w:t xml:space="preserve"> </w:t>
                      </w:r>
                    </w:p>
                    <w:p w14:paraId="632C3C8F" w14:textId="77777777" w:rsidR="00CE5FC6" w:rsidRPr="001A7A33" w:rsidRDefault="00CE5FC6" w:rsidP="00CE5FC6">
                      <w:pPr>
                        <w:rPr>
                          <w:color w:val="0F235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92B3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C138F1" wp14:editId="71AF8694">
                <wp:simplePos x="0" y="0"/>
                <wp:positionH relativeFrom="column">
                  <wp:posOffset>-914400</wp:posOffset>
                </wp:positionH>
                <wp:positionV relativeFrom="paragraph">
                  <wp:posOffset>-270329</wp:posOffset>
                </wp:positionV>
                <wp:extent cx="10705419" cy="9072"/>
                <wp:effectExtent l="0" t="12700" r="13970" b="1651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05419" cy="9072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1126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199805" id="Straight Connector 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in,-21.3pt" to="770.95pt,-20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" strokecolor="#112653" strokeweight="2pt">
                <v:stroke joinstyle="miter"/>
              </v:line>
            </w:pict>
          </mc:Fallback>
        </mc:AlternateContent>
      </w:r>
    </w:p>
    <w:p w14:paraId="400E8255" w14:textId="013FF037" w:rsidR="000A671C" w:rsidRPr="000A671C" w:rsidRDefault="000A671C" w:rsidP="000A671C"/>
    <w:p w14:paraId="07AAC4F5" w14:textId="3647771B" w:rsidR="000A671C" w:rsidRPr="000A671C" w:rsidRDefault="000A671C" w:rsidP="000A671C"/>
    <w:p w14:paraId="3D52A8D2" w14:textId="5D66F0DB" w:rsidR="000A671C" w:rsidRPr="000A671C" w:rsidRDefault="000A671C" w:rsidP="000A671C"/>
    <w:p w14:paraId="27235483" w14:textId="33ADE7F3" w:rsidR="000A671C" w:rsidRPr="000A671C" w:rsidRDefault="00CA5140" w:rsidP="000A671C"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64E57AC" wp14:editId="17B216C9">
                <wp:simplePos x="0" y="0"/>
                <wp:positionH relativeFrom="column">
                  <wp:posOffset>74295</wp:posOffset>
                </wp:positionH>
                <wp:positionV relativeFrom="paragraph">
                  <wp:posOffset>64965</wp:posOffset>
                </wp:positionV>
                <wp:extent cx="9688707" cy="1002891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8707" cy="10028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68CD6D" w14:textId="7B121AC9" w:rsidR="00492B34" w:rsidRPr="009F2389" w:rsidRDefault="00AC1CDA" w:rsidP="00492B34">
                            <w:pPr>
                              <w:pStyle w:val="NormalWeb"/>
                              <w:shd w:val="clear" w:color="auto" w:fill="FFFFFF"/>
                              <w:jc w:val="center"/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  <w:t>IN HOME MEDIA</w:t>
                            </w:r>
                            <w:r w:rsidR="00492B34" w:rsidRPr="009F2389"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  <w:t xml:space="preserve"> L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  <w:t>IMITED</w:t>
                            </w:r>
                            <w:r w:rsidR="00492B34" w:rsidRPr="009F2389"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5E9DBF5D" w14:textId="476F1E2C" w:rsidR="00492B34" w:rsidRPr="009F2389" w:rsidRDefault="00492B34" w:rsidP="00492B34">
                            <w:pPr>
                              <w:pStyle w:val="NormalWeb"/>
                              <w:shd w:val="clear" w:color="auto" w:fill="FFFFFF"/>
                              <w:jc w:val="center"/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</w:pPr>
                            <w:r w:rsidRPr="009F2389"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  <w:t xml:space="preserve">Company No. </w:t>
                            </w:r>
                            <w:r w:rsidR="00A53E2F"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  <w:t>14</w:t>
                            </w:r>
                            <w:r w:rsidR="00AC1CDA"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  <w:t>606919</w:t>
                            </w:r>
                          </w:p>
                          <w:p w14:paraId="64C33AC9" w14:textId="77777777" w:rsidR="00492B34" w:rsidRPr="00272B67" w:rsidRDefault="00492B34">
                            <w:pPr>
                              <w:rPr>
                                <w:color w:val="0F235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E57AC" id="Text Box 8" o:spid="_x0000_s1028" type="#_x0000_t202" style="position:absolute;margin-left:5.85pt;margin-top:5.1pt;width:762.9pt;height:78.9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" filled="f" stroked="f" strokeweight=".5pt">
                <v:textbox>
                  <w:txbxContent>
                    <w:p w14:paraId="5B68CD6D" w14:textId="7B121AC9" w:rsidR="00492B34" w:rsidRPr="009F2389" w:rsidRDefault="00AC1CDA" w:rsidP="00492B34">
                      <w:pPr>
                        <w:pStyle w:val="NormalWeb"/>
                        <w:shd w:val="clear" w:color="auto" w:fill="FFFFFF"/>
                        <w:jc w:val="center"/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</w:pPr>
                      <w:r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  <w:t>IN HOME MEDIA</w:t>
                      </w:r>
                      <w:r w:rsidR="00492B34" w:rsidRPr="009F2389"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  <w:t xml:space="preserve"> L</w:t>
                      </w:r>
                      <w:r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  <w:t>IMITED</w:t>
                      </w:r>
                      <w:r w:rsidR="00492B34" w:rsidRPr="009F2389"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  <w:t xml:space="preserve"> </w:t>
                      </w:r>
                    </w:p>
                    <w:p w14:paraId="5E9DBF5D" w14:textId="476F1E2C" w:rsidR="00492B34" w:rsidRPr="009F2389" w:rsidRDefault="00492B34" w:rsidP="00492B34">
                      <w:pPr>
                        <w:pStyle w:val="NormalWeb"/>
                        <w:shd w:val="clear" w:color="auto" w:fill="FFFFFF"/>
                        <w:jc w:val="center"/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</w:pPr>
                      <w:r w:rsidRPr="009F2389"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  <w:t xml:space="preserve">Company No. </w:t>
                      </w:r>
                      <w:r w:rsidR="00A53E2F"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  <w:t>14</w:t>
                      </w:r>
                      <w:r w:rsidR="00AC1CDA"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  <w:t>606919</w:t>
                      </w:r>
                    </w:p>
                    <w:p w14:paraId="64C33AC9" w14:textId="77777777" w:rsidR="00492B34" w:rsidRPr="00272B67" w:rsidRDefault="00492B34">
                      <w:pPr>
                        <w:rPr>
                          <w:color w:val="0F235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6DDF5D" w14:textId="2A04C503" w:rsidR="000A671C" w:rsidRPr="000A671C" w:rsidRDefault="000A671C" w:rsidP="000A671C"/>
    <w:p w14:paraId="3F1EA7FC" w14:textId="5AF77E7D" w:rsidR="000A671C" w:rsidRPr="000A671C" w:rsidRDefault="000A671C" w:rsidP="000A671C"/>
    <w:p w14:paraId="161F470A" w14:textId="31D4E616" w:rsidR="000A671C" w:rsidRPr="000A671C" w:rsidRDefault="000A671C" w:rsidP="000A671C"/>
    <w:p w14:paraId="48F511F7" w14:textId="37D37872" w:rsidR="000A671C" w:rsidRPr="000A671C" w:rsidRDefault="000A671C" w:rsidP="000A671C"/>
    <w:p w14:paraId="7CBF0792" w14:textId="33C66393" w:rsidR="000A671C" w:rsidRPr="000A671C" w:rsidRDefault="00CA5140" w:rsidP="000A671C">
      <w:r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586D7C00" wp14:editId="00432BEC">
                <wp:simplePos x="0" y="0"/>
                <wp:positionH relativeFrom="column">
                  <wp:posOffset>50800</wp:posOffset>
                </wp:positionH>
                <wp:positionV relativeFrom="paragraph">
                  <wp:posOffset>142533</wp:posOffset>
                </wp:positionV>
                <wp:extent cx="9733772" cy="589936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33772" cy="5899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60E3D5" w14:textId="77777777" w:rsidR="00492B34" w:rsidRPr="00492B34" w:rsidRDefault="00492B34" w:rsidP="00492B34">
                            <w:pPr>
                              <w:pStyle w:val="NormalWeb"/>
                              <w:shd w:val="clear" w:color="auto" w:fill="FFFFFF"/>
                              <w:jc w:val="center"/>
                            </w:pPr>
                            <w:r w:rsidRPr="00492B34">
                              <w:rPr>
                                <w:rFonts w:ascii="Helvetica" w:hAnsi="Helvetica"/>
                                <w:color w:val="0F2351"/>
                              </w:rPr>
                              <w:t>Incorporated under the Companies Act 2006</w:t>
                            </w:r>
                          </w:p>
                          <w:p w14:paraId="0011510D" w14:textId="77777777" w:rsidR="00492B34" w:rsidRDefault="00492B34" w:rsidP="00492B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86D7C00" id="Text Box 9" o:spid="_x0000_s1029" type="#_x0000_t202" style="position:absolute;margin-left:4pt;margin-top:11.2pt;width:766.45pt;height:46.4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" filled="f" stroked="f" strokeweight=".5pt">
                <v:textbox>
                  <w:txbxContent>
                    <w:p w14:paraId="6060E3D5" w14:textId="77777777" w:rsidR="00492B34" w:rsidRPr="00492B34" w:rsidRDefault="00492B34" w:rsidP="00492B34">
                      <w:pPr>
                        <w:pStyle w:val="NormalWeb"/>
                        <w:shd w:val="clear" w:color="auto" w:fill="FFFFFF"/>
                        <w:jc w:val="center"/>
                      </w:pPr>
                      <w:r w:rsidRPr="00492B34">
                        <w:rPr>
                          <w:rFonts w:ascii="Helvetica" w:hAnsi="Helvetica"/>
                          <w:color w:val="0F2351"/>
                        </w:rPr>
                        <w:t>Incorporated under the Companies Act 2006</w:t>
                      </w:r>
                    </w:p>
                    <w:p w14:paraId="0011510D" w14:textId="77777777" w:rsidR="00492B34" w:rsidRDefault="00492B34" w:rsidP="00492B34"/>
                  </w:txbxContent>
                </v:textbox>
              </v:shape>
            </w:pict>
          </mc:Fallback>
        </mc:AlternateContent>
      </w:r>
    </w:p>
    <w:p w14:paraId="479259E2" w14:textId="55292268" w:rsidR="000A671C" w:rsidRPr="000A671C" w:rsidRDefault="000A671C" w:rsidP="000A671C"/>
    <w:p w14:paraId="548F1807" w14:textId="638E6FF3" w:rsidR="000A671C" w:rsidRPr="000A671C" w:rsidRDefault="000A671C" w:rsidP="000A671C"/>
    <w:p w14:paraId="1099B816" w14:textId="7ED25689" w:rsidR="000A671C" w:rsidRPr="000A671C" w:rsidRDefault="000A671C" w:rsidP="000A671C"/>
    <w:p w14:paraId="7437DAE9" w14:textId="02FE28B4" w:rsidR="000A671C" w:rsidRPr="000A671C" w:rsidRDefault="000A671C" w:rsidP="000A671C"/>
    <w:p w14:paraId="1DD62252" w14:textId="0F75DA24" w:rsidR="000A671C" w:rsidRPr="000A671C" w:rsidRDefault="000A671C" w:rsidP="000A671C"/>
    <w:p w14:paraId="3AEF5910" w14:textId="373E3F77" w:rsidR="000A671C" w:rsidRPr="000A671C" w:rsidRDefault="00A53E2F" w:rsidP="000A671C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EEC8A7" wp14:editId="6BA72ED5">
                <wp:simplePos x="0" y="0"/>
                <wp:positionH relativeFrom="column">
                  <wp:posOffset>646430</wp:posOffset>
                </wp:positionH>
                <wp:positionV relativeFrom="paragraph">
                  <wp:posOffset>12442</wp:posOffset>
                </wp:positionV>
                <wp:extent cx="8341360" cy="1810139"/>
                <wp:effectExtent l="0" t="0" r="2540" b="63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41360" cy="1810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112A72" w14:textId="7CA04697" w:rsidR="008E2A31" w:rsidRPr="00CA5140" w:rsidRDefault="008E2A31" w:rsidP="008E2A31">
                            <w:pPr>
                              <w:jc w:val="center"/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</w:pPr>
                            <w:r w:rsidRPr="00CA5140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This is to certify 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that </w:t>
                            </w:r>
                            <w:r w:rsidR="00AC1CDA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Owen Thomas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, of</w:t>
                            </w:r>
                            <w:r w:rsidR="00DB0E54"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C1CDA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2 Chelmsford Square, London NW10 3AR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 is the registered holder of </w:t>
                            </w:r>
                            <w:r w:rsidR="00D976E7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49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 full</w:t>
                            </w:r>
                            <w:r w:rsidR="00DC3BA1"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y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 paid ordinary </w:t>
                            </w:r>
                            <w:r w:rsidR="00AC1CDA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A 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share</w:t>
                            </w:r>
                            <w:r w:rsidR="00D976E7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s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 of £</w:t>
                            </w:r>
                            <w:r w:rsidR="00A53E2F"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1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.0</w:t>
                            </w:r>
                            <w:r w:rsidR="00A53E2F"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0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 each in the capital of the Company, subject to the Articles of Association</w:t>
                            </w:r>
                            <w:r w:rsidRPr="00CA5140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 of the Company</w:t>
                            </w:r>
                          </w:p>
                          <w:p w14:paraId="24964EB4" w14:textId="77777777" w:rsidR="008E2A31" w:rsidRPr="00CA5140" w:rsidRDefault="008E2A31" w:rsidP="008E2A31">
                            <w:pPr>
                              <w:jc w:val="center"/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</w:pPr>
                          </w:p>
                          <w:p w14:paraId="35560976" w14:textId="77777777" w:rsidR="008E2A31" w:rsidRPr="00CA5140" w:rsidRDefault="008E2A31" w:rsidP="008E2A31">
                            <w:pPr>
                              <w:jc w:val="center"/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</w:pPr>
                            <w:r w:rsidRPr="00CA5140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Executed by the Company in accordance with the Companies Act 2006.</w:t>
                            </w:r>
                          </w:p>
                          <w:p w14:paraId="40B5C4F1" w14:textId="77777777" w:rsidR="008E2A31" w:rsidRPr="001A7A33" w:rsidRDefault="008E2A31" w:rsidP="008E2A31">
                            <w:pPr>
                              <w:rPr>
                                <w:color w:val="0F235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EEC8A7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30" type="#_x0000_t202" style="position:absolute;margin-left:50.9pt;margin-top:1pt;width:656.8pt;height:142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" filled="f" stroked="f" strokeweight=".5pt">
                <v:textbox inset="0,0,0,0">
                  <w:txbxContent>
                    <w:p w14:paraId="63112A72" w14:textId="7CA04697" w:rsidR="008E2A31" w:rsidRPr="00CA5140" w:rsidRDefault="008E2A31" w:rsidP="008E2A31">
                      <w:pPr>
                        <w:jc w:val="center"/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</w:pPr>
                      <w:r w:rsidRPr="00CA5140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This is to certify 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that </w:t>
                      </w:r>
                      <w:r w:rsidR="00AC1CDA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Owen Thomas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, of</w:t>
                      </w:r>
                      <w:r w:rsidR="00DB0E54"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 </w:t>
                      </w:r>
                      <w:r w:rsidR="00AC1CDA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2 Chelmsford Square, London NW10 3AR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 is the registered holder of </w:t>
                      </w:r>
                      <w:r w:rsidR="00D976E7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49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 full</w:t>
                      </w:r>
                      <w:r w:rsidR="00DC3BA1"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y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 paid ordinary </w:t>
                      </w:r>
                      <w:r w:rsidR="00AC1CDA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A 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share</w:t>
                      </w:r>
                      <w:r w:rsidR="00D976E7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s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 of £</w:t>
                      </w:r>
                      <w:r w:rsidR="00A53E2F"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1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.0</w:t>
                      </w:r>
                      <w:r w:rsidR="00A53E2F"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0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 each in the capital of the Company, subject to the Articles of Association</w:t>
                      </w:r>
                      <w:r w:rsidRPr="00CA5140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 of the Company</w:t>
                      </w:r>
                    </w:p>
                    <w:p w14:paraId="24964EB4" w14:textId="77777777" w:rsidR="008E2A31" w:rsidRPr="00CA5140" w:rsidRDefault="008E2A31" w:rsidP="008E2A31">
                      <w:pPr>
                        <w:jc w:val="center"/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</w:pPr>
                    </w:p>
                    <w:p w14:paraId="35560976" w14:textId="77777777" w:rsidR="008E2A31" w:rsidRPr="00CA5140" w:rsidRDefault="008E2A31" w:rsidP="008E2A31">
                      <w:pPr>
                        <w:jc w:val="center"/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</w:pPr>
                      <w:r w:rsidRPr="00CA5140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Executed by the Company in accordance with the Companies Act 2006.</w:t>
                      </w:r>
                    </w:p>
                    <w:p w14:paraId="40B5C4F1" w14:textId="77777777" w:rsidR="008E2A31" w:rsidRPr="001A7A33" w:rsidRDefault="008E2A31" w:rsidP="008E2A31">
                      <w:pPr>
                        <w:rPr>
                          <w:color w:val="0F235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B389A46" w14:textId="342A2AC5" w:rsidR="000A671C" w:rsidRPr="000A671C" w:rsidRDefault="000A671C" w:rsidP="000A671C"/>
    <w:p w14:paraId="158332A5" w14:textId="4282D258" w:rsidR="000A671C" w:rsidRPr="000A671C" w:rsidRDefault="000A671C" w:rsidP="000A671C"/>
    <w:p w14:paraId="653A94CB" w14:textId="038D2FCC" w:rsidR="000A671C" w:rsidRPr="000A671C" w:rsidRDefault="000A671C" w:rsidP="000A671C"/>
    <w:p w14:paraId="136B1A13" w14:textId="562BF6AB" w:rsidR="000A671C" w:rsidRPr="000A671C" w:rsidRDefault="000A671C" w:rsidP="000A671C"/>
    <w:p w14:paraId="0ED3F4B7" w14:textId="7B726A06" w:rsidR="000A671C" w:rsidRPr="000A671C" w:rsidRDefault="000A671C" w:rsidP="000A671C"/>
    <w:p w14:paraId="745FD197" w14:textId="77777777" w:rsidR="000A671C" w:rsidRPr="000A671C" w:rsidRDefault="000A671C" w:rsidP="000A671C"/>
    <w:p w14:paraId="1AF88824" w14:textId="77777777" w:rsidR="000A671C" w:rsidRPr="000A671C" w:rsidRDefault="009F2389" w:rsidP="000A671C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E9B909" wp14:editId="006C7872">
                <wp:simplePos x="0" y="0"/>
                <wp:positionH relativeFrom="column">
                  <wp:posOffset>5718391</wp:posOffset>
                </wp:positionH>
                <wp:positionV relativeFrom="paragraph">
                  <wp:posOffset>107315</wp:posOffset>
                </wp:positionV>
                <wp:extent cx="2220595" cy="487045"/>
                <wp:effectExtent l="0" t="0" r="1905" b="825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595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4E4BC7" w14:textId="77777777" w:rsidR="00B10908" w:rsidRPr="008E2A31" w:rsidRDefault="00B10908" w:rsidP="00B10908">
                            <w:pPr>
                              <w:jc w:val="center"/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  <w:r>
                              <w:rPr>
                                <w:rFonts w:ascii="Helvetica" w:hAnsi="Helvetica"/>
                                <w:color w:val="112653"/>
                              </w:rPr>
                              <w:t>………………………….</w:t>
                            </w:r>
                            <w:r>
                              <w:rPr>
                                <w:rFonts w:ascii="Helvetica" w:hAnsi="Helvetica"/>
                                <w:color w:val="112653"/>
                              </w:rPr>
                              <w:br/>
                              <w:t>Date</w:t>
                            </w:r>
                          </w:p>
                          <w:p w14:paraId="28BE006A" w14:textId="77777777" w:rsidR="00B10908" w:rsidRPr="001A7A33" w:rsidRDefault="00B10908" w:rsidP="00B10908">
                            <w:pPr>
                              <w:rPr>
                                <w:color w:val="0F235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BE9B909" id="Text Box 21" o:spid="_x0000_s1031" type="#_x0000_t202" style="position:absolute;margin-left:450.25pt;margin-top:8.45pt;width:174.85pt;height:38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" filled="f" stroked="f" strokeweight=".5pt">
                <v:textbox inset="0,0,0,0">
                  <w:txbxContent>
                    <w:p w14:paraId="7A4E4BC7" w14:textId="77777777" w:rsidR="00B10908" w:rsidRPr="008E2A31" w:rsidRDefault="00B10908" w:rsidP="00B10908">
                      <w:pPr>
                        <w:jc w:val="center"/>
                        <w:rPr>
                          <w:rFonts w:ascii="Helvetica" w:hAnsi="Helvetica"/>
                          <w:color w:val="112653"/>
                        </w:rPr>
                      </w:pPr>
                      <w:r>
                        <w:rPr>
                          <w:rFonts w:ascii="Helvetica" w:hAnsi="Helvetica"/>
                          <w:color w:val="112653"/>
                        </w:rPr>
                        <w:t>………………………….</w:t>
                      </w:r>
                      <w:r>
                        <w:rPr>
                          <w:rFonts w:ascii="Helvetica" w:hAnsi="Helvetica"/>
                          <w:color w:val="112653"/>
                        </w:rPr>
                        <w:br/>
                        <w:t>Date</w:t>
                      </w:r>
                    </w:p>
                    <w:p w14:paraId="28BE006A" w14:textId="77777777" w:rsidR="00B10908" w:rsidRPr="001A7A33" w:rsidRDefault="00B10908" w:rsidP="00B10908">
                      <w:pPr>
                        <w:rPr>
                          <w:color w:val="0F235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A514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556FB9" wp14:editId="54AC02E5">
                <wp:simplePos x="0" y="0"/>
                <wp:positionH relativeFrom="column">
                  <wp:posOffset>1654810</wp:posOffset>
                </wp:positionH>
                <wp:positionV relativeFrom="paragraph">
                  <wp:posOffset>102235</wp:posOffset>
                </wp:positionV>
                <wp:extent cx="2220595" cy="580390"/>
                <wp:effectExtent l="0" t="0" r="1905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595" cy="580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089D63" w14:textId="77777777" w:rsidR="008E2A31" w:rsidRPr="008E2A31" w:rsidRDefault="008E2A31" w:rsidP="008E2A31">
                            <w:pPr>
                              <w:jc w:val="center"/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  <w:r>
                              <w:rPr>
                                <w:rFonts w:ascii="Helvetica" w:hAnsi="Helvetica"/>
                                <w:color w:val="112653"/>
                              </w:rPr>
                              <w:t>………………………</w:t>
                            </w:r>
                            <w:r w:rsidR="00B10908">
                              <w:rPr>
                                <w:rFonts w:ascii="Helvetica" w:hAnsi="Helvetica"/>
                                <w:color w:val="112653"/>
                              </w:rPr>
                              <w:t>….</w:t>
                            </w:r>
                            <w:r>
                              <w:rPr>
                                <w:rFonts w:ascii="Helvetica" w:hAnsi="Helvetica"/>
                                <w:color w:val="112653"/>
                              </w:rPr>
                              <w:br/>
                              <w:t>Director</w:t>
                            </w:r>
                          </w:p>
                          <w:p w14:paraId="7D8AC6BD" w14:textId="77777777" w:rsidR="008E2A31" w:rsidRPr="001A7A33" w:rsidRDefault="008E2A31" w:rsidP="008E2A31">
                            <w:pPr>
                              <w:rPr>
                                <w:color w:val="0F235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C556FB9" id="Text Box 19" o:spid="_x0000_s1032" type="#_x0000_t202" style="position:absolute;margin-left:130.3pt;margin-top:8.05pt;width:174.85pt;height:45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" filled="f" stroked="f" strokeweight=".5pt">
                <v:textbox inset="0,0,0,0">
                  <w:txbxContent>
                    <w:p w14:paraId="78089D63" w14:textId="77777777" w:rsidR="008E2A31" w:rsidRPr="008E2A31" w:rsidRDefault="008E2A31" w:rsidP="008E2A31">
                      <w:pPr>
                        <w:jc w:val="center"/>
                        <w:rPr>
                          <w:rFonts w:ascii="Helvetica" w:hAnsi="Helvetica"/>
                          <w:color w:val="112653"/>
                        </w:rPr>
                      </w:pPr>
                      <w:r>
                        <w:rPr>
                          <w:rFonts w:ascii="Helvetica" w:hAnsi="Helvetica"/>
                          <w:color w:val="112653"/>
                        </w:rPr>
                        <w:t>………………………</w:t>
                      </w:r>
                      <w:r w:rsidR="00B10908">
                        <w:rPr>
                          <w:rFonts w:ascii="Helvetica" w:hAnsi="Helvetica"/>
                          <w:color w:val="112653"/>
                        </w:rPr>
                        <w:t>….</w:t>
                      </w:r>
                      <w:r>
                        <w:rPr>
                          <w:rFonts w:ascii="Helvetica" w:hAnsi="Helvetica"/>
                          <w:color w:val="112653"/>
                        </w:rPr>
                        <w:br/>
                        <w:t>Director</w:t>
                      </w:r>
                    </w:p>
                    <w:p w14:paraId="7D8AC6BD" w14:textId="77777777" w:rsidR="008E2A31" w:rsidRPr="001A7A33" w:rsidRDefault="008E2A31" w:rsidP="008E2A31">
                      <w:pPr>
                        <w:rPr>
                          <w:color w:val="0F235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B8B9156" w14:textId="77777777" w:rsidR="000A671C" w:rsidRPr="000A671C" w:rsidRDefault="000A671C" w:rsidP="000A671C"/>
    <w:p w14:paraId="44537C4A" w14:textId="77777777" w:rsidR="000A671C" w:rsidRPr="000A671C" w:rsidRDefault="000A671C" w:rsidP="000A671C"/>
    <w:p w14:paraId="51D3F9E0" w14:textId="77777777" w:rsidR="000A671C" w:rsidRDefault="000A671C" w:rsidP="000A671C"/>
    <w:p w14:paraId="4C25DBCB" w14:textId="77777777" w:rsidR="000A671C" w:rsidRDefault="009F2389" w:rsidP="000A671C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5F7E5B4" wp14:editId="72341469">
                <wp:simplePos x="0" y="0"/>
                <wp:positionH relativeFrom="column">
                  <wp:posOffset>5248641</wp:posOffset>
                </wp:positionH>
                <wp:positionV relativeFrom="paragraph">
                  <wp:posOffset>53340</wp:posOffset>
                </wp:positionV>
                <wp:extent cx="3139440" cy="1543050"/>
                <wp:effectExtent l="0" t="0" r="0" b="63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9440" cy="154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0D8C39" w14:textId="77777777" w:rsidR="00CA5140" w:rsidRDefault="00CA5140" w:rsidP="00CA5140">
                            <w:pPr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</w:p>
                          <w:p w14:paraId="01683999" w14:textId="77777777" w:rsidR="00A53E2F" w:rsidRDefault="00A53E2F" w:rsidP="00CA5140">
                            <w:pPr>
                              <w:jc w:val="center"/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</w:p>
                          <w:p w14:paraId="021F459C" w14:textId="24FFB8FB" w:rsidR="00CA5140" w:rsidRDefault="00C60D22" w:rsidP="00CA5140">
                            <w:pPr>
                              <w:jc w:val="center"/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  <w:r>
                              <w:rPr>
                                <w:rFonts w:ascii="Helvetica" w:hAnsi="Helvetica"/>
                                <w:color w:val="112653"/>
                              </w:rPr>
                              <w:t>(Witness Name)</w:t>
                            </w:r>
                          </w:p>
                          <w:p w14:paraId="53E1B9DB" w14:textId="77777777" w:rsidR="00A53E2F" w:rsidRDefault="00A53E2F" w:rsidP="00CA5140">
                            <w:pPr>
                              <w:jc w:val="center"/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</w:p>
                          <w:p w14:paraId="0BAA0B3E" w14:textId="16764FD7" w:rsidR="00CA5140" w:rsidRPr="00CA5140" w:rsidRDefault="00CA5140" w:rsidP="00CA5140">
                            <w:pPr>
                              <w:jc w:val="center"/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  <w:r w:rsidRPr="00CA5140">
                              <w:rPr>
                                <w:rFonts w:ascii="Helvetica" w:hAnsi="Helvetica"/>
                                <w:color w:val="112653"/>
                              </w:rPr>
                              <w:t>(Witness Address)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5F7E5B4" id="Text Box 22" o:spid="_x0000_s1033" type="#_x0000_t202" style="position:absolute;margin-left:413.3pt;margin-top:4.2pt;width:247.2pt;height:121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" filled="f" stroked="f" strokeweight=".5pt">
                <v:textbox inset="0,0,0,0">
                  <w:txbxContent>
                    <w:p w14:paraId="590D8C39" w14:textId="77777777" w:rsidR="00CA5140" w:rsidRDefault="00CA5140" w:rsidP="00CA5140">
                      <w:pPr>
                        <w:rPr>
                          <w:rFonts w:ascii="Helvetica" w:hAnsi="Helvetica"/>
                          <w:color w:val="112653"/>
                        </w:rPr>
                      </w:pPr>
                    </w:p>
                    <w:p w14:paraId="01683999" w14:textId="77777777" w:rsidR="00A53E2F" w:rsidRDefault="00A53E2F" w:rsidP="00CA5140">
                      <w:pPr>
                        <w:jc w:val="center"/>
                        <w:rPr>
                          <w:rFonts w:ascii="Helvetica" w:hAnsi="Helvetica"/>
                          <w:color w:val="112653"/>
                        </w:rPr>
                      </w:pPr>
                    </w:p>
                    <w:p w14:paraId="021F459C" w14:textId="24FFB8FB" w:rsidR="00CA5140" w:rsidRDefault="00C60D22" w:rsidP="00CA5140">
                      <w:pPr>
                        <w:jc w:val="center"/>
                        <w:rPr>
                          <w:rFonts w:ascii="Helvetica" w:hAnsi="Helvetica"/>
                          <w:color w:val="112653"/>
                        </w:rPr>
                      </w:pPr>
                      <w:r>
                        <w:rPr>
                          <w:rFonts w:ascii="Helvetica" w:hAnsi="Helvetica"/>
                          <w:color w:val="112653"/>
                        </w:rPr>
                        <w:t>(Witness Name)</w:t>
                      </w:r>
                    </w:p>
                    <w:p w14:paraId="53E1B9DB" w14:textId="77777777" w:rsidR="00A53E2F" w:rsidRDefault="00A53E2F" w:rsidP="00CA5140">
                      <w:pPr>
                        <w:jc w:val="center"/>
                        <w:rPr>
                          <w:rFonts w:ascii="Helvetica" w:hAnsi="Helvetica"/>
                          <w:color w:val="112653"/>
                        </w:rPr>
                      </w:pPr>
                    </w:p>
                    <w:p w14:paraId="0BAA0B3E" w14:textId="16764FD7" w:rsidR="00CA5140" w:rsidRPr="00CA5140" w:rsidRDefault="00CA5140" w:rsidP="00CA5140">
                      <w:pPr>
                        <w:jc w:val="center"/>
                        <w:rPr>
                          <w:rFonts w:ascii="Helvetica" w:hAnsi="Helvetica"/>
                          <w:color w:val="112653"/>
                        </w:rPr>
                      </w:pPr>
                      <w:r w:rsidRPr="00CA5140">
                        <w:rPr>
                          <w:rFonts w:ascii="Helvetica" w:hAnsi="Helvetica"/>
                          <w:color w:val="112653"/>
                        </w:rPr>
                        <w:t>(Witness Address)</w:t>
                      </w:r>
                    </w:p>
                  </w:txbxContent>
                </v:textbox>
              </v:shape>
            </w:pict>
          </mc:Fallback>
        </mc:AlternateContent>
      </w:r>
    </w:p>
    <w:p w14:paraId="636DD748" w14:textId="77777777" w:rsidR="000A671C" w:rsidRDefault="000A671C" w:rsidP="000A671C">
      <w:pPr>
        <w:tabs>
          <w:tab w:val="left" w:pos="2880"/>
        </w:tabs>
      </w:pPr>
      <w:r>
        <w:tab/>
      </w:r>
    </w:p>
    <w:p w14:paraId="07E8CB83" w14:textId="77777777" w:rsidR="000A671C" w:rsidRDefault="00B10908" w:rsidP="000A671C">
      <w:pPr>
        <w:tabs>
          <w:tab w:val="left" w:pos="28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00012C" wp14:editId="4239C6BB">
                <wp:simplePos x="0" y="0"/>
                <wp:positionH relativeFrom="column">
                  <wp:posOffset>1684365</wp:posOffset>
                </wp:positionH>
                <wp:positionV relativeFrom="paragraph">
                  <wp:posOffset>81399</wp:posOffset>
                </wp:positionV>
                <wp:extent cx="2220686" cy="580403"/>
                <wp:effectExtent l="0" t="0" r="1905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686" cy="5804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369DF9" w14:textId="77777777" w:rsidR="00B10908" w:rsidRPr="008E2A31" w:rsidRDefault="00B10908" w:rsidP="00B10908">
                            <w:pPr>
                              <w:jc w:val="center"/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  <w:r>
                              <w:rPr>
                                <w:rFonts w:ascii="Helvetica" w:hAnsi="Helvetica"/>
                                <w:color w:val="112653"/>
                              </w:rPr>
                              <w:t>………………………….</w:t>
                            </w:r>
                            <w:r>
                              <w:rPr>
                                <w:rFonts w:ascii="Helvetica" w:hAnsi="Helvetica"/>
                                <w:color w:val="112653"/>
                              </w:rPr>
                              <w:br/>
                              <w:t>Witness</w:t>
                            </w:r>
                          </w:p>
                          <w:p w14:paraId="6A570AFB" w14:textId="77777777" w:rsidR="00B10908" w:rsidRPr="001A7A33" w:rsidRDefault="00B10908" w:rsidP="00B10908">
                            <w:pPr>
                              <w:rPr>
                                <w:color w:val="0F235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300012C" id="Text Box 20" o:spid="_x0000_s1034" type="#_x0000_t202" style="position:absolute;margin-left:132.65pt;margin-top:6.4pt;width:174.85pt;height:45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" filled="f" stroked="f" strokeweight=".5pt">
                <v:textbox inset="0,0,0,0">
                  <w:txbxContent>
                    <w:p w14:paraId="20369DF9" w14:textId="77777777" w:rsidR="00B10908" w:rsidRPr="008E2A31" w:rsidRDefault="00B10908" w:rsidP="00B10908">
                      <w:pPr>
                        <w:jc w:val="center"/>
                        <w:rPr>
                          <w:rFonts w:ascii="Helvetica" w:hAnsi="Helvetica"/>
                          <w:color w:val="112653"/>
                        </w:rPr>
                      </w:pPr>
                      <w:r>
                        <w:rPr>
                          <w:rFonts w:ascii="Helvetica" w:hAnsi="Helvetica"/>
                          <w:color w:val="112653"/>
                        </w:rPr>
                        <w:t>………………………….</w:t>
                      </w:r>
                      <w:r>
                        <w:rPr>
                          <w:rFonts w:ascii="Helvetica" w:hAnsi="Helvetica"/>
                          <w:color w:val="112653"/>
                        </w:rPr>
                        <w:br/>
                        <w:t>Witness</w:t>
                      </w:r>
                    </w:p>
                    <w:p w14:paraId="6A570AFB" w14:textId="77777777" w:rsidR="00B10908" w:rsidRPr="001A7A33" w:rsidRDefault="00B10908" w:rsidP="00B10908">
                      <w:pPr>
                        <w:rPr>
                          <w:color w:val="0F235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D418B7" w14:textId="77777777" w:rsidR="000A671C" w:rsidRPr="000A671C" w:rsidRDefault="00CA5140" w:rsidP="000A671C">
      <w:pPr>
        <w:tabs>
          <w:tab w:val="left" w:pos="28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D89D44B" wp14:editId="6BA20B59">
                <wp:simplePos x="0" y="0"/>
                <wp:positionH relativeFrom="column">
                  <wp:posOffset>57150</wp:posOffset>
                </wp:positionH>
                <wp:positionV relativeFrom="paragraph">
                  <wp:posOffset>758190</wp:posOffset>
                </wp:positionV>
                <wp:extent cx="9697085" cy="990600"/>
                <wp:effectExtent l="0" t="0" r="5715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97085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E4665F" w14:textId="77777777" w:rsidR="00C60D22" w:rsidRPr="00CA5140" w:rsidRDefault="00CA5140" w:rsidP="00CA5140">
                            <w:pPr>
                              <w:jc w:val="center"/>
                              <w:rPr>
                                <w:color w:val="0F2351"/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A5140">
                              <w:rPr>
                                <w:rFonts w:ascii="Helvetica" w:hAnsi="Helvetica"/>
                                <w:color w:val="112653"/>
                                <w:sz w:val="21"/>
                                <w:szCs w:val="21"/>
                              </w:rPr>
                              <w:t>No transfer of the whole or any part of the above Shares can be registered without production of this certificate.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D89D44B" id="Text Box 23" o:spid="_x0000_s1035" type="#_x0000_t202" style="position:absolute;margin-left:4.5pt;margin-top:59.7pt;width:763.55pt;height:7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" filled="f" stroked="f" strokeweight=".5pt">
                <v:textbox inset="0,0,0,0">
                  <w:txbxContent>
                    <w:p w14:paraId="36E4665F" w14:textId="77777777" w:rsidR="00C60D22" w:rsidRPr="00CA5140" w:rsidRDefault="00CA5140" w:rsidP="00CA5140">
                      <w:pPr>
                        <w:jc w:val="center"/>
                        <w:rPr>
                          <w:color w:val="0F2351"/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A5140">
                        <w:rPr>
                          <w:rFonts w:ascii="Helvetica" w:hAnsi="Helvetica"/>
                          <w:color w:val="112653"/>
                          <w:sz w:val="21"/>
                          <w:szCs w:val="21"/>
                        </w:rPr>
                        <w:t>No transfer of the whole or any part of the above Shares can be registered without production of this certificate.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A671C" w:rsidRPr="000A671C" w:rsidSect="005A790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0A33F" w14:textId="77777777" w:rsidR="005A7901" w:rsidRDefault="005A7901" w:rsidP="000A671C">
      <w:r>
        <w:separator/>
      </w:r>
    </w:p>
  </w:endnote>
  <w:endnote w:type="continuationSeparator" w:id="0">
    <w:p w14:paraId="6F4A9FF3" w14:textId="77777777" w:rsidR="005A7901" w:rsidRDefault="005A7901" w:rsidP="000A6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B8B7F" w14:textId="77777777" w:rsidR="00A53E2F" w:rsidRDefault="00A53E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76DD0" w14:textId="77777777" w:rsidR="00A53E2F" w:rsidRDefault="00A53E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43EAD" w14:textId="77777777" w:rsidR="00A53E2F" w:rsidRDefault="00A53E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5DE05" w14:textId="77777777" w:rsidR="005A7901" w:rsidRDefault="005A7901" w:rsidP="000A671C">
      <w:r>
        <w:separator/>
      </w:r>
    </w:p>
  </w:footnote>
  <w:footnote w:type="continuationSeparator" w:id="0">
    <w:p w14:paraId="60784752" w14:textId="77777777" w:rsidR="005A7901" w:rsidRDefault="005A7901" w:rsidP="000A67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168E2" w14:textId="77777777" w:rsidR="00A53E2F" w:rsidRDefault="00A53E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5642E" w14:textId="746A9F29" w:rsidR="00A53E2F" w:rsidRDefault="00A53E2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783CC" w14:textId="77777777" w:rsidR="00A53E2F" w:rsidRDefault="00A53E2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E2F"/>
    <w:rsid w:val="000A671C"/>
    <w:rsid w:val="001511D4"/>
    <w:rsid w:val="001A7A33"/>
    <w:rsid w:val="002321F5"/>
    <w:rsid w:val="002535C5"/>
    <w:rsid w:val="0026405D"/>
    <w:rsid w:val="00272B67"/>
    <w:rsid w:val="00492B34"/>
    <w:rsid w:val="005A7901"/>
    <w:rsid w:val="00656E85"/>
    <w:rsid w:val="008E2A31"/>
    <w:rsid w:val="009B6E55"/>
    <w:rsid w:val="009F2389"/>
    <w:rsid w:val="00A53E2F"/>
    <w:rsid w:val="00AA3B09"/>
    <w:rsid w:val="00AC1CDA"/>
    <w:rsid w:val="00AE1D22"/>
    <w:rsid w:val="00B10908"/>
    <w:rsid w:val="00C60D22"/>
    <w:rsid w:val="00CA5140"/>
    <w:rsid w:val="00CE5FC6"/>
    <w:rsid w:val="00D976E7"/>
    <w:rsid w:val="00DB0E54"/>
    <w:rsid w:val="00DC3BA1"/>
    <w:rsid w:val="00F33DE3"/>
    <w:rsid w:val="00FC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E7D770"/>
  <w15:chartTrackingRefBased/>
  <w15:docId w15:val="{F6278900-F6A6-471E-9CCC-A3B902157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92B3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0A67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671C"/>
  </w:style>
  <w:style w:type="paragraph" w:styleId="Footer">
    <w:name w:val="footer"/>
    <w:basedOn w:val="Normal"/>
    <w:link w:val="FooterChar"/>
    <w:uiPriority w:val="99"/>
    <w:unhideWhenUsed/>
    <w:rsid w:val="000A67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671C"/>
  </w:style>
  <w:style w:type="table" w:styleId="TableGrid">
    <w:name w:val="Table Grid"/>
    <w:basedOn w:val="TableNormal"/>
    <w:uiPriority w:val="59"/>
    <w:rsid w:val="008E2A31"/>
    <w:rPr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A53E2F"/>
    <w:rPr>
      <w:rFonts w:eastAsiaTheme="minorEastAsia"/>
      <w:sz w:val="22"/>
      <w:szCs w:val="22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53E2F"/>
    <w:rPr>
      <w:rFonts w:eastAsiaTheme="minorEastAsia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19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5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5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34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549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4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2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01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8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6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3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rs%20J%20Hills\OneDrive\JMS%20C\Delta%209\Co%20Sec\Mamedica%20Group%20Limited\Co%20Ho\Share%20Certs\2.Jacqueline%20Hills.%20Share%20Certficate%20MG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D018D1-8108-C942-8A9E-BA567B62B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C:\Users\Mrs J Hills\OneDrive\JMS C\Delta 9\Co Sec\Mamedica Group Limited\Co Ho\Share Certs\2.Jacqueline Hills. Share Certficate MGL.dotx</Template>
  <TotalTime>0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 J Hills</dc:creator>
  <cp:keywords/>
  <dc:description/>
  <cp:lastModifiedBy>Jacqueline Hills</cp:lastModifiedBy>
  <cp:revision>2</cp:revision>
  <dcterms:created xsi:type="dcterms:W3CDTF">2024-02-09T16:01:00Z</dcterms:created>
  <dcterms:modified xsi:type="dcterms:W3CDTF">2024-02-09T16:01:00Z</dcterms:modified>
</cp:coreProperties>
</file>